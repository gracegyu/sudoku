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欢迎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"SUDOKU6"。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您可以享受新的游戏，每一次与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“SUDOKU6”提供了无限的困惑，所有的生活。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>Sudoku是最流行的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数字难题。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它是一个基于逻辑的，组合数的安置难题。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>我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们的目标是，以填补一个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>9×9格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与数字，使每一列，每一行，每​​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>九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个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>3×3次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网格组成的网格包含所有的数字，从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>1到9。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拼图二传手提供部分完成网格，它通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>-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>常有一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个独特的解决方案。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>“SUDOKU6”是另一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种形式的使用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>6x6的。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>所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学专业是有各种形状的小格。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功能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>- 各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级提供无限多的谜题。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>提供无限多的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难题，你可以发挥你的生活。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- 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您可以选择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>5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个不同级别的比赛水平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>- 自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动节能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>遊戲始終的狀態將被保存，然後重新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啟動遊戲時，你可以看到的最後一個畫面。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- 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备注候选人编号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您可以進入候選單元格中的數字，你不知道答案。它會幫助你玩遊戲。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- 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录制游戏评分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>游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戏得分记录和管理。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>- 重置游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戏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>如果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你搞砸了比赛，你可以初始化游戏。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- 无限撤消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你可以回到以前的状态，使用撤消功能。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>- 支持5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种语言（英语，韩语，日语，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>2中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国的）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- 提示功能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>提示功能告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诉你当你遇到困难的细胞时，细胞的答案。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- 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显示重复的数字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当你进入一个重复的号码，号码将显示不同的颜色。它会帮助你玩游戏。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>- 游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戏中心整合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检查全球排名，排名在各个层面的最佳时机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>- 各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种设置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>音效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开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>/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关，更改语言，等等。</w:t>
      </w: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sz w:val="18"/>
          <w:szCs w:val="18"/>
        </w:rPr>
        <w:t>- 反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馈功能</w:t>
      </w:r>
    </w:p>
    <w:p w:rsidR="001C0803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您可以报告</w:t>
      </w:r>
      <w:r w:rsidRPr="001C0803">
        <w:rPr>
          <w:rFonts w:ascii="Arial Unicode MS" w:eastAsia="Arial Unicode MS" w:hAnsi="Arial Unicode MS" w:cs="Arial Unicode MS"/>
          <w:sz w:val="18"/>
          <w:szCs w:val="18"/>
        </w:rPr>
        <w:t>bug，或者</w:t>
      </w:r>
      <w:r w:rsidRPr="001C0803">
        <w:rPr>
          <w:rFonts w:ascii="Arial Unicode MS" w:eastAsia="Arial Unicode MS" w:hAnsi="Arial Unicode MS" w:cs="Arial Unicode MS" w:hint="eastAsia"/>
          <w:sz w:val="18"/>
          <w:szCs w:val="18"/>
        </w:rPr>
        <w:t>你的意见，能与开发商沟通。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"Conglaturations!"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恭喜！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"You cleared this game."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我已经完成了比赛。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"Ok"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确定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"Alert"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警告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";                                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"Do you want to delete all numbers?"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你想清除所有的号码？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lastRenderedPageBreak/>
        <w:t>"No"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没有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"Yes"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是的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"very easy"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很容易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"easy"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易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"normal"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正常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"hard"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困难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"very hard"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非常困难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"cancel"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取消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"New Game"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新游戏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"level"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级别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"game time"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游戏时间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"blank"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空白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"hint"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暗示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"Score"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记录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"total"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合计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"games"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游戏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"clears"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清除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"best time"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最短时间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"average"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平均时间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"There are %d wrong cell(s)"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细胞中有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%d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个错误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"memo"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备忘录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"del"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删除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"new"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新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"score"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记录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"undo"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复原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"reset"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重置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"point"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得分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"Setting"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设置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"sound effect"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声音效果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"guideline"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指引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"duplication warning"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相同的数字警告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"marking equal"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示出相同数量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"shape of map"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地图形状的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"language"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语言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"If you enjoy using %@, would you mind taking a moment to rate it? It won't take more than a minute. Thanks for your support!"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如果你喜欢使用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%@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，你介意花一点时间给它评分吗？不会超过一分钟。感谢您的支持！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"Rate %@"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给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%@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评分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"No, Thanks"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不，谢谢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"Remind me later"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稍后提醒我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"You got %d points"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已赚了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%d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点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"Done"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完成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"You have completed %.0f%%."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您已经完成了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%.0f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％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"%d points" = "%d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点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lastRenderedPageBreak/>
        <w:t>"(# %d)" = "(#%d)";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"Great!" = "Great!";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"You broke your best time."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你打破了你的最短时间纪录。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"ruletitle"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游戏规则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"ruledesc9"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我们的目标是，以填补一个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9×9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格与数字，使每一列，每一行，每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​​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九个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3×3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次网格组成的网格包含所有的数字，从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1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到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9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。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"ruledesc6"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我们的目标是，以填补一个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6×6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格与数字，使每一列，每一行，每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​​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六个次网格组成的网格包含所有的数字，从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1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到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6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。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"tiptitle" = "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游戏技巧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"tipdesc" = "1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。按住一个按钮，把号码备忘录模式。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2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。双击一个小区切换备忘录模式。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3</w:t>
      </w:r>
      <w:r w:rsidRPr="001C0803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。请反馈错误或您的意见来改善它。</w:t>
      </w:r>
      <w:r w:rsidRPr="001C0803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1C0803" w:rsidRPr="001C0803" w:rsidRDefault="001C0803" w:rsidP="001C0803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</w:p>
    <w:p w:rsidR="00E84871" w:rsidRPr="001C0803" w:rsidRDefault="00E84871" w:rsidP="00F119C0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sectPr w:rsidR="00E84871" w:rsidRPr="001C0803" w:rsidSect="00F119C0">
      <w:pgSz w:w="11906" w:h="16838"/>
      <w:pgMar w:top="1701" w:right="1109" w:bottom="1440" w:left="1109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0C64" w:rsidRDefault="002A0C64" w:rsidP="00C342E6">
      <w:r>
        <w:separator/>
      </w:r>
    </w:p>
  </w:endnote>
  <w:endnote w:type="continuationSeparator" w:id="0">
    <w:p w:rsidR="002A0C64" w:rsidRDefault="002A0C64" w:rsidP="00C342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0C64" w:rsidRDefault="002A0C64" w:rsidP="00C342E6">
      <w:r>
        <w:separator/>
      </w:r>
    </w:p>
  </w:footnote>
  <w:footnote w:type="continuationSeparator" w:id="0">
    <w:p w:rsidR="002A0C64" w:rsidRDefault="002A0C64" w:rsidP="00C342E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 w:val="0001333B"/>
    <w:rsid w:val="00072B35"/>
    <w:rsid w:val="00072C87"/>
    <w:rsid w:val="0009376D"/>
    <w:rsid w:val="000942A1"/>
    <w:rsid w:val="000A6609"/>
    <w:rsid w:val="000B2F24"/>
    <w:rsid w:val="000C38CB"/>
    <w:rsid w:val="000C69ED"/>
    <w:rsid w:val="000D6C5B"/>
    <w:rsid w:val="000F067B"/>
    <w:rsid w:val="0010593B"/>
    <w:rsid w:val="00120CC3"/>
    <w:rsid w:val="00150388"/>
    <w:rsid w:val="00157B8B"/>
    <w:rsid w:val="00171C88"/>
    <w:rsid w:val="00191535"/>
    <w:rsid w:val="001B1CD8"/>
    <w:rsid w:val="001B5975"/>
    <w:rsid w:val="001C0803"/>
    <w:rsid w:val="001C70D5"/>
    <w:rsid w:val="001D0953"/>
    <w:rsid w:val="001D2266"/>
    <w:rsid w:val="001D7046"/>
    <w:rsid w:val="001E14E4"/>
    <w:rsid w:val="001E34A8"/>
    <w:rsid w:val="001F3CD8"/>
    <w:rsid w:val="001F6FEA"/>
    <w:rsid w:val="0023413F"/>
    <w:rsid w:val="002452A0"/>
    <w:rsid w:val="002538EB"/>
    <w:rsid w:val="00256DB0"/>
    <w:rsid w:val="00260046"/>
    <w:rsid w:val="0027009B"/>
    <w:rsid w:val="002912B2"/>
    <w:rsid w:val="002A0C64"/>
    <w:rsid w:val="002B7BC3"/>
    <w:rsid w:val="002C0B90"/>
    <w:rsid w:val="002C3A68"/>
    <w:rsid w:val="002F0F63"/>
    <w:rsid w:val="002F3E19"/>
    <w:rsid w:val="00303F15"/>
    <w:rsid w:val="00306C3B"/>
    <w:rsid w:val="003120EA"/>
    <w:rsid w:val="0031287E"/>
    <w:rsid w:val="00322031"/>
    <w:rsid w:val="00322DE2"/>
    <w:rsid w:val="00342E17"/>
    <w:rsid w:val="00343835"/>
    <w:rsid w:val="00360FCC"/>
    <w:rsid w:val="003913A1"/>
    <w:rsid w:val="00393BDE"/>
    <w:rsid w:val="003C3197"/>
    <w:rsid w:val="003C44C2"/>
    <w:rsid w:val="003C6BA0"/>
    <w:rsid w:val="003F46D8"/>
    <w:rsid w:val="004035AB"/>
    <w:rsid w:val="004063D6"/>
    <w:rsid w:val="00423264"/>
    <w:rsid w:val="00450CD3"/>
    <w:rsid w:val="00452110"/>
    <w:rsid w:val="00456117"/>
    <w:rsid w:val="00465789"/>
    <w:rsid w:val="004B323F"/>
    <w:rsid w:val="004C063B"/>
    <w:rsid w:val="004C7092"/>
    <w:rsid w:val="004C7E0D"/>
    <w:rsid w:val="004D09E1"/>
    <w:rsid w:val="004D257C"/>
    <w:rsid w:val="004F055A"/>
    <w:rsid w:val="004F4538"/>
    <w:rsid w:val="004F5573"/>
    <w:rsid w:val="004F5978"/>
    <w:rsid w:val="0051390B"/>
    <w:rsid w:val="00522E9D"/>
    <w:rsid w:val="00530E61"/>
    <w:rsid w:val="005505DC"/>
    <w:rsid w:val="00561EFD"/>
    <w:rsid w:val="0056286F"/>
    <w:rsid w:val="005728EA"/>
    <w:rsid w:val="00572B4C"/>
    <w:rsid w:val="00596079"/>
    <w:rsid w:val="005C3C01"/>
    <w:rsid w:val="005E5311"/>
    <w:rsid w:val="00606506"/>
    <w:rsid w:val="006110FC"/>
    <w:rsid w:val="00623C46"/>
    <w:rsid w:val="00637F5B"/>
    <w:rsid w:val="00653185"/>
    <w:rsid w:val="00666002"/>
    <w:rsid w:val="00674E33"/>
    <w:rsid w:val="00675948"/>
    <w:rsid w:val="006A551A"/>
    <w:rsid w:val="006C384B"/>
    <w:rsid w:val="006C7044"/>
    <w:rsid w:val="006D4C24"/>
    <w:rsid w:val="006E4CB9"/>
    <w:rsid w:val="007119DB"/>
    <w:rsid w:val="007211B8"/>
    <w:rsid w:val="00742C87"/>
    <w:rsid w:val="00791B2C"/>
    <w:rsid w:val="007D2EFD"/>
    <w:rsid w:val="007F17FD"/>
    <w:rsid w:val="00802A4D"/>
    <w:rsid w:val="0080730F"/>
    <w:rsid w:val="00815A76"/>
    <w:rsid w:val="00831D47"/>
    <w:rsid w:val="00844343"/>
    <w:rsid w:val="00863753"/>
    <w:rsid w:val="00874D04"/>
    <w:rsid w:val="0088375A"/>
    <w:rsid w:val="008A3404"/>
    <w:rsid w:val="00906717"/>
    <w:rsid w:val="00915CC2"/>
    <w:rsid w:val="00924922"/>
    <w:rsid w:val="0093166E"/>
    <w:rsid w:val="0095194A"/>
    <w:rsid w:val="009555AA"/>
    <w:rsid w:val="00963A60"/>
    <w:rsid w:val="00964234"/>
    <w:rsid w:val="0097728D"/>
    <w:rsid w:val="00984AE0"/>
    <w:rsid w:val="009962EF"/>
    <w:rsid w:val="00997397"/>
    <w:rsid w:val="009B26B1"/>
    <w:rsid w:val="009E2C21"/>
    <w:rsid w:val="009E31D6"/>
    <w:rsid w:val="009F6339"/>
    <w:rsid w:val="00A226EC"/>
    <w:rsid w:val="00A27D50"/>
    <w:rsid w:val="00A330D6"/>
    <w:rsid w:val="00A36ADC"/>
    <w:rsid w:val="00A4672A"/>
    <w:rsid w:val="00A51F46"/>
    <w:rsid w:val="00A52AA9"/>
    <w:rsid w:val="00A61056"/>
    <w:rsid w:val="00A81D6E"/>
    <w:rsid w:val="00A81D7D"/>
    <w:rsid w:val="00A974AD"/>
    <w:rsid w:val="00AA3AA9"/>
    <w:rsid w:val="00AC2503"/>
    <w:rsid w:val="00AC61B9"/>
    <w:rsid w:val="00AD46ED"/>
    <w:rsid w:val="00AD5C0F"/>
    <w:rsid w:val="00AE18D8"/>
    <w:rsid w:val="00B13062"/>
    <w:rsid w:val="00B16298"/>
    <w:rsid w:val="00B452BC"/>
    <w:rsid w:val="00B52A78"/>
    <w:rsid w:val="00B5704D"/>
    <w:rsid w:val="00B76606"/>
    <w:rsid w:val="00BC51C4"/>
    <w:rsid w:val="00BD0B38"/>
    <w:rsid w:val="00BD7C02"/>
    <w:rsid w:val="00C04799"/>
    <w:rsid w:val="00C15B96"/>
    <w:rsid w:val="00C27A58"/>
    <w:rsid w:val="00C3155F"/>
    <w:rsid w:val="00C33DE7"/>
    <w:rsid w:val="00C342E6"/>
    <w:rsid w:val="00C34C8A"/>
    <w:rsid w:val="00C40DC9"/>
    <w:rsid w:val="00C83730"/>
    <w:rsid w:val="00CB63FF"/>
    <w:rsid w:val="00CC4AF8"/>
    <w:rsid w:val="00CE3E17"/>
    <w:rsid w:val="00CF453D"/>
    <w:rsid w:val="00D543CE"/>
    <w:rsid w:val="00D8488D"/>
    <w:rsid w:val="00D85CC2"/>
    <w:rsid w:val="00DA4F43"/>
    <w:rsid w:val="00DA4FF2"/>
    <w:rsid w:val="00DC0EA2"/>
    <w:rsid w:val="00DD2735"/>
    <w:rsid w:val="00DF6282"/>
    <w:rsid w:val="00E15082"/>
    <w:rsid w:val="00E169D1"/>
    <w:rsid w:val="00E41A86"/>
    <w:rsid w:val="00E4746C"/>
    <w:rsid w:val="00E7195C"/>
    <w:rsid w:val="00E76A9A"/>
    <w:rsid w:val="00E84871"/>
    <w:rsid w:val="00E8620E"/>
    <w:rsid w:val="00E9750A"/>
    <w:rsid w:val="00EA0012"/>
    <w:rsid w:val="00EB3804"/>
    <w:rsid w:val="00EB5DC7"/>
    <w:rsid w:val="00ED0569"/>
    <w:rsid w:val="00EE6947"/>
    <w:rsid w:val="00F01569"/>
    <w:rsid w:val="00F16E57"/>
    <w:rsid w:val="00F46019"/>
    <w:rsid w:val="00FA59CD"/>
    <w:rsid w:val="00FA7D17"/>
    <w:rsid w:val="00FB0195"/>
    <w:rsid w:val="00FB04C7"/>
    <w:rsid w:val="00FC2592"/>
    <w:rsid w:val="00FC3996"/>
    <w:rsid w:val="00FE77A0"/>
    <w:rsid w:val="00FE7848"/>
    <w:rsid w:val="00FF67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38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F119C0"/>
    <w:rPr>
      <w:rFonts w:ascii="바탕" w:eastAsia="바탕" w:hAnsi="Courier New" w:cs="Courier New"/>
      <w:szCs w:val="20"/>
    </w:rPr>
  </w:style>
  <w:style w:type="character" w:customStyle="1" w:styleId="Char">
    <w:name w:val="글자만 Char"/>
    <w:basedOn w:val="a0"/>
    <w:link w:val="a3"/>
    <w:uiPriority w:val="99"/>
    <w:rsid w:val="00F119C0"/>
    <w:rPr>
      <w:rFonts w:ascii="바탕" w:eastAsia="바탕" w:hAnsi="Courier New" w:cs="Courier New"/>
      <w:szCs w:val="20"/>
    </w:rPr>
  </w:style>
  <w:style w:type="paragraph" w:styleId="a4">
    <w:name w:val="header"/>
    <w:basedOn w:val="a"/>
    <w:link w:val="Char0"/>
    <w:uiPriority w:val="99"/>
    <w:semiHidden/>
    <w:unhideWhenUsed/>
    <w:rsid w:val="00C342E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semiHidden/>
    <w:rsid w:val="00C342E6"/>
  </w:style>
  <w:style w:type="paragraph" w:styleId="a5">
    <w:name w:val="footer"/>
    <w:basedOn w:val="a"/>
    <w:link w:val="Char1"/>
    <w:uiPriority w:val="99"/>
    <w:semiHidden/>
    <w:unhideWhenUsed/>
    <w:rsid w:val="00C342E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semiHidden/>
    <w:rsid w:val="00C342E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Documents\SVN-Local\root\trunk\src\sudoku9\iTunes\sudoku6\zh_CN\zh_CN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zh_CN.dotx</Template>
  <TotalTime>0</TotalTime>
  <Pages>3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Raymond</dc:creator>
  <cp:lastModifiedBy>Raymond</cp:lastModifiedBy>
  <cp:revision>1</cp:revision>
  <dcterms:created xsi:type="dcterms:W3CDTF">2012-10-08T05:06:00Z</dcterms:created>
  <dcterms:modified xsi:type="dcterms:W3CDTF">2012-10-08T05:06:00Z</dcterms:modified>
</cp:coreProperties>
</file>